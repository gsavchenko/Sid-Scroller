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1755C3" w:rsidP="001755C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SAVCHENKO INC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1755C3" w:rsidP="002C66B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Space Escapa</w:t>
                    </w:r>
                    <w:r w:rsidR="002C66B6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d</w:t>
                    </w: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es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C82BC9" w:rsidP="001755C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1755C3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Game Concept and Proposal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1755C3">
                  <w:rPr>
                    <w:sz w:val="24"/>
                    <w:szCs w:val="24"/>
                  </w:rPr>
                  <w:t>0.1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2012</w:t>
                </w:r>
                <w:r>
                  <w:t xml:space="preserve"> by </w:t>
                </w:r>
                <w:r w:rsidR="001755C3">
                  <w:t>SAVCHENKO INC</w:t>
                </w:r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1755C3" w:rsidP="001755C3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George Savchenko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63446677" wp14:editId="521BC802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0" t="0" r="3810" b="952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Pr="001755C3" w:rsidRDefault="00C82BC9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  <w:szCs w:val="28"/>
                                  </w:rPr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1026" type="#_x0000_t75" style="width:1in;height:1in">
                                      <v:imagedata r:id="rId12" o:title="Untitled-2"/>
                                    </v:shape>
                                  </w:pi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44667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587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" stroked="f">
                    <v:textbox>
                      <w:txbxContent>
                        <w:p w:rsidR="003E1D56" w:rsidRPr="001755C3" w:rsidRDefault="00C82BC9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</w:rPr>
                            <w:pict>
                              <v:shape id="_x0000_i1026" type="#_x0000_t75" style="width:1in;height:1in">
                                <v:imagedata r:id="rId12" o:title="Untitled-2"/>
                              </v:shape>
                            </w:pic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041C8A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May 16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2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8741211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16138" w:rsidRDefault="00C16138">
          <w:pPr>
            <w:pStyle w:val="TOCHeading"/>
          </w:pPr>
          <w:r>
            <w:t>Table of Contents</w:t>
          </w:r>
        </w:p>
        <w:p w:rsidR="00C16138" w:rsidRDefault="00C161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831518" w:history="1">
            <w:r w:rsidRPr="00C60AB2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_Toc464831518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464831519" w:history="1">
            <w:r w:rsidR="00C16138" w:rsidRPr="00C60AB2">
              <w:rPr>
                <w:rStyle w:val="Hyperlink"/>
                <w:noProof/>
              </w:rPr>
              <w:t>I.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Game Overview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_Toc464831519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4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464831520" w:history="1">
            <w:r w:rsidR="00C16138" w:rsidRPr="00C60AB2">
              <w:rPr>
                <w:rStyle w:val="Hyperlink"/>
                <w:noProof/>
              </w:rPr>
              <w:t>I.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Game Play Mechanics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_Toc464831520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4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464831521" w:history="1">
            <w:r w:rsidR="00C16138" w:rsidRPr="00C60AB2">
              <w:rPr>
                <w:rStyle w:val="Hyperlink"/>
                <w:i/>
                <w:noProof/>
              </w:rPr>
              <w:t>II.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Camera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_Toc464831521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4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64831522" w:history="1">
            <w:r w:rsidR="00C16138" w:rsidRPr="00C60AB2">
              <w:rPr>
                <w:rStyle w:val="Hyperlink"/>
                <w:noProof/>
              </w:rPr>
              <w:t>III.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Controls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_Toc464831522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4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 w:rsidP="00C1613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64831523" w:history="1">
            <w:r w:rsidR="00C16138" w:rsidRPr="00C60AB2">
              <w:rPr>
                <w:rStyle w:val="Hyperlink"/>
                <w:noProof/>
              </w:rPr>
              <w:t>IV.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Interface Sketch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_Toc464831523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4</w:t>
            </w:r>
            <w:r w:rsidR="00C16138">
              <w:rPr>
                <w:noProof/>
                <w:webHidden/>
              </w:rPr>
              <w:fldChar w:fldCharType="end"/>
            </w:r>
          </w:hyperlink>
          <w:hyperlink w:anchor="_Toc464831524" w:history="1"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_Toc464831524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4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 w:rsidP="00C1613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464831525" w:history="1">
            <w:r w:rsidR="00C16138" w:rsidRPr="00C60AB2">
              <w:rPr>
                <w:rStyle w:val="Hyperlink"/>
                <w:noProof/>
              </w:rPr>
              <w:t>V.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Menu and Screen Descriptions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_Toc464831525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4</w:t>
            </w:r>
            <w:r w:rsidR="00C16138">
              <w:rPr>
                <w:noProof/>
                <w:webHidden/>
              </w:rPr>
              <w:fldChar w:fldCharType="end"/>
            </w:r>
          </w:hyperlink>
          <w:hyperlink w:anchor="_Toc464831526" w:history="1"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_Toc464831526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4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64831527" w:history="1">
            <w:r w:rsidR="00C16138" w:rsidRPr="00C60AB2">
              <w:rPr>
                <w:rStyle w:val="Hyperlink"/>
                <w:noProof/>
              </w:rPr>
              <w:t>VI.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Game World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_Toc464831527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4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64831528" w:history="1">
            <w:r w:rsidR="00C16138" w:rsidRPr="00C60AB2">
              <w:rPr>
                <w:rStyle w:val="Hyperlink"/>
                <w:noProof/>
              </w:rPr>
              <w:t>VII.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Game World Game Progression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_Toc464831528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5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64831529" w:history="1">
            <w:r w:rsidR="00C16138" w:rsidRPr="00C60AB2">
              <w:rPr>
                <w:rStyle w:val="Hyperlink"/>
                <w:noProof/>
              </w:rPr>
              <w:t>VIII.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Characters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_Toc464831529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5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64831530" w:history="1">
            <w:r w:rsidR="00C16138" w:rsidRPr="00C60AB2">
              <w:rPr>
                <w:rStyle w:val="Hyperlink"/>
                <w:noProof/>
              </w:rPr>
              <w:t>IX.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Enemies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_Toc464831530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5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464831531" w:history="1">
            <w:r w:rsidR="00C16138" w:rsidRPr="00C60AB2">
              <w:rPr>
                <w:rStyle w:val="Hyperlink"/>
                <w:noProof/>
              </w:rPr>
              <w:t>X.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Abilities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_Toc464831531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5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64831532" w:history="1">
            <w:r w:rsidR="00C16138" w:rsidRPr="00C60AB2">
              <w:rPr>
                <w:rStyle w:val="Hyperlink"/>
                <w:noProof/>
              </w:rPr>
              <w:t>XI.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Scoring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_Toc464831532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5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64831533" w:history="1">
            <w:r w:rsidR="00C16138" w:rsidRPr="00C60AB2">
              <w:rPr>
                <w:rStyle w:val="Hyperlink"/>
                <w:noProof/>
              </w:rPr>
              <w:t>XII.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Story Index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_Toc464831533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5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64831534" w:history="1">
            <w:r w:rsidR="00C16138" w:rsidRPr="00C60AB2">
              <w:rPr>
                <w:rStyle w:val="Hyperlink"/>
                <w:noProof/>
              </w:rPr>
              <w:t>XIII.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Art / Multimedia Index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_Toc464831534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5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64831535" w:history="1">
            <w:r w:rsidR="00C16138" w:rsidRPr="00C60AB2">
              <w:rPr>
                <w:rStyle w:val="Hyperlink"/>
                <w:noProof/>
              </w:rPr>
              <w:t>XIV.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Design Notes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_Toc464831535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6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82BC9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64831536" w:history="1">
            <w:r w:rsidR="00C16138" w:rsidRPr="00C60AB2">
              <w:rPr>
                <w:rStyle w:val="Hyperlink"/>
                <w:noProof/>
              </w:rPr>
              <w:t>XV.</w:t>
            </w:r>
            <w:r w:rsidR="00C16138">
              <w:rPr>
                <w:rFonts w:cstheme="minorBidi"/>
                <w:noProof/>
              </w:rPr>
              <w:tab/>
            </w:r>
            <w:r w:rsidR="00C16138" w:rsidRPr="00C60AB2">
              <w:rPr>
                <w:rStyle w:val="Hyperlink"/>
                <w:noProof/>
              </w:rPr>
              <w:t>Future Features</w:t>
            </w:r>
            <w:r w:rsidR="00C16138">
              <w:rPr>
                <w:noProof/>
                <w:webHidden/>
              </w:rPr>
              <w:tab/>
            </w:r>
            <w:r w:rsidR="00C16138">
              <w:rPr>
                <w:noProof/>
                <w:webHidden/>
              </w:rPr>
              <w:fldChar w:fldCharType="begin"/>
            </w:r>
            <w:r w:rsidR="00C16138">
              <w:rPr>
                <w:noProof/>
                <w:webHidden/>
              </w:rPr>
              <w:instrText xml:space="preserve"> PAGEREF _Toc464831536 \h </w:instrText>
            </w:r>
            <w:r w:rsidR="00C16138">
              <w:rPr>
                <w:noProof/>
                <w:webHidden/>
              </w:rPr>
            </w:r>
            <w:r w:rsidR="00C16138">
              <w:rPr>
                <w:noProof/>
                <w:webHidden/>
              </w:rPr>
              <w:fldChar w:fldCharType="separate"/>
            </w:r>
            <w:r w:rsidR="00C16138">
              <w:rPr>
                <w:noProof/>
                <w:webHidden/>
              </w:rPr>
              <w:t>6</w:t>
            </w:r>
            <w:r w:rsidR="00C16138">
              <w:rPr>
                <w:noProof/>
                <w:webHidden/>
              </w:rPr>
              <w:fldChar w:fldCharType="end"/>
            </w:r>
          </w:hyperlink>
        </w:p>
        <w:p w:rsidR="00C16138" w:rsidRDefault="00C16138">
          <w:r>
            <w:rPr>
              <w:b/>
              <w:bCs/>
              <w:noProof/>
            </w:rPr>
            <w:fldChar w:fldCharType="end"/>
          </w:r>
        </w:p>
      </w:sdtContent>
    </w:sdt>
    <w:p w:rsidR="009A4D42" w:rsidRPr="009A4D42" w:rsidRDefault="009A4D42" w:rsidP="00450F5A">
      <w:pPr>
        <w:rPr>
          <w:sz w:val="24"/>
          <w:szCs w:val="24"/>
        </w:rPr>
      </w:pP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Pr="00450F5A" w:rsidRDefault="009A4D42" w:rsidP="00450F5A">
      <w:pPr>
        <w:pStyle w:val="Subheading"/>
      </w:pPr>
      <w:bookmarkStart w:id="0" w:name="_Toc464831518"/>
      <w:r w:rsidRPr="00450F5A">
        <w:lastRenderedPageBreak/>
        <w:t>Version History</w:t>
      </w:r>
      <w:bookmarkEnd w:id="0"/>
    </w:p>
    <w:p w:rsidR="009A4D42" w:rsidRDefault="001755C3">
      <w:pPr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5578811" wp14:editId="0DB3FD73">
            <wp:extent cx="5943600" cy="4671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D42">
        <w:rPr>
          <w:sz w:val="24"/>
          <w:szCs w:val="24"/>
        </w:rPr>
        <w:br w:type="page"/>
      </w:r>
    </w:p>
    <w:p w:rsidR="008C6B2D" w:rsidRDefault="008C6B2D" w:rsidP="00686D09">
      <w:pPr>
        <w:jc w:val="right"/>
        <w:rPr>
          <w:sz w:val="24"/>
          <w:szCs w:val="24"/>
        </w:rPr>
      </w:pPr>
    </w:p>
    <w:p w:rsidR="00203A8D" w:rsidRDefault="00203A8D" w:rsidP="00203A8D">
      <w:pPr>
        <w:pStyle w:val="Subheading"/>
        <w:numPr>
          <w:ilvl w:val="0"/>
          <w:numId w:val="3"/>
        </w:numPr>
      </w:pPr>
      <w:bookmarkStart w:id="1" w:name="_Toc464831519"/>
      <w:r w:rsidRPr="008C6B2D">
        <w:t>Game Overview</w:t>
      </w:r>
      <w:bookmarkEnd w:id="1"/>
      <w:r>
        <w:t xml:space="preserve"> </w:t>
      </w:r>
    </w:p>
    <w:p w:rsidR="00203A8D" w:rsidRPr="00BF4089" w:rsidRDefault="00203A8D" w:rsidP="00203A8D">
      <w:pPr>
        <w:pStyle w:val="ListParagraph"/>
        <w:rPr>
          <w:b/>
          <w:sz w:val="24"/>
          <w:szCs w:val="24"/>
        </w:rPr>
      </w:pPr>
      <w:r>
        <w:rPr>
          <w:i/>
          <w:sz w:val="24"/>
          <w:szCs w:val="24"/>
        </w:rPr>
        <w:t>You play as an astronaut trying to avoid falling meteors. Your score is measured by the length of time without getting hint by a meteor. The goal is to get the highscore.</w:t>
      </w:r>
    </w:p>
    <w:p w:rsidR="00203A8D" w:rsidRPr="00203A8D" w:rsidRDefault="00203A8D" w:rsidP="00203A8D">
      <w:pPr>
        <w:pStyle w:val="Subheading"/>
        <w:numPr>
          <w:ilvl w:val="0"/>
          <w:numId w:val="4"/>
        </w:numPr>
      </w:pPr>
      <w:bookmarkStart w:id="2" w:name="_Toc464831520"/>
      <w:r w:rsidRPr="00203A8D">
        <w:t xml:space="preserve">Game </w:t>
      </w:r>
      <w:r w:rsidRPr="00203A8D">
        <w:rPr>
          <w:rStyle w:val="SubheadingChar"/>
          <w:rFonts w:asciiTheme="minorHAnsi" w:hAnsiTheme="minorHAnsi"/>
          <w:b/>
        </w:rPr>
        <w:t>Play</w:t>
      </w:r>
      <w:r w:rsidRPr="00203A8D">
        <w:t xml:space="preserve"> Mechanics</w:t>
      </w:r>
      <w:bookmarkEnd w:id="2"/>
    </w:p>
    <w:p w:rsidR="00203A8D" w:rsidRDefault="00203A8D" w:rsidP="00203A8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Player as an astronaut stuck on the moon dodging falling asteroids. The longer you dogde them the higher your score goes. If you get hit you lose.</w:t>
      </w:r>
    </w:p>
    <w:p w:rsidR="00203A8D" w:rsidRPr="00BF4089" w:rsidRDefault="00203A8D" w:rsidP="00203A8D">
      <w:pPr>
        <w:pStyle w:val="Subheading"/>
        <w:numPr>
          <w:ilvl w:val="0"/>
          <w:numId w:val="3"/>
        </w:numPr>
        <w:rPr>
          <w:i/>
        </w:rPr>
      </w:pPr>
      <w:bookmarkStart w:id="3" w:name="_Toc464831521"/>
      <w:r w:rsidRPr="008C6B2D">
        <w:t>Camera</w:t>
      </w:r>
      <w:bookmarkEnd w:id="3"/>
      <w:r>
        <w:t xml:space="preserve"> </w:t>
      </w:r>
    </w:p>
    <w:p w:rsidR="00203A8D" w:rsidRPr="00BF4089" w:rsidRDefault="00203A8D" w:rsidP="00203A8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2D Game Environment</w:t>
      </w:r>
    </w:p>
    <w:p w:rsidR="00203A8D" w:rsidRDefault="00203A8D" w:rsidP="00203A8D">
      <w:pPr>
        <w:pStyle w:val="Subheading"/>
        <w:numPr>
          <w:ilvl w:val="0"/>
          <w:numId w:val="3"/>
        </w:numPr>
      </w:pPr>
      <w:bookmarkStart w:id="4" w:name="_Toc464831522"/>
      <w:r w:rsidRPr="008C6B2D">
        <w:t>Controls</w:t>
      </w:r>
      <w:bookmarkEnd w:id="4"/>
    </w:p>
    <w:p w:rsidR="00203A8D" w:rsidRPr="00BF4089" w:rsidRDefault="00203A8D" w:rsidP="00203A8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Standard keyboard and mouse controls.</w:t>
      </w:r>
    </w:p>
    <w:p w:rsidR="00203A8D" w:rsidRDefault="00203A8D" w:rsidP="00203A8D">
      <w:pPr>
        <w:pStyle w:val="Subheading"/>
        <w:numPr>
          <w:ilvl w:val="0"/>
          <w:numId w:val="3"/>
        </w:numPr>
      </w:pPr>
      <w:bookmarkStart w:id="5" w:name="_Toc464831523"/>
      <w:r w:rsidRPr="00203A8D">
        <w:t>Interface Sketch</w:t>
      </w:r>
      <w:bookmarkEnd w:id="5"/>
    </w:p>
    <w:p w:rsidR="00203A8D" w:rsidRPr="00203A8D" w:rsidRDefault="00203A8D" w:rsidP="00203A8D">
      <w:pPr>
        <w:pStyle w:val="Subheading"/>
        <w:ind w:left="720"/>
      </w:pPr>
      <w:bookmarkStart w:id="6" w:name="_Toc464831524"/>
      <w:r w:rsidRPr="001755C3">
        <w:rPr>
          <w:i/>
          <w:noProof/>
          <w:szCs w:val="24"/>
          <w:lang w:val="en-US" w:eastAsia="en-US"/>
        </w:rPr>
        <w:drawing>
          <wp:inline distT="0" distB="0" distL="0" distR="0" wp14:anchorId="54893561" wp14:editId="2ED1B889">
            <wp:extent cx="1176655" cy="1081405"/>
            <wp:effectExtent l="0" t="0" r="0" b="0"/>
            <wp:docPr id="10" name="Picture 10" descr="C:\Users\Heorgi\Desktop\COMP397_Assignment2\Assets\images\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orgi\Desktop\COMP397_Assignment2\Assets\images\tit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65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55C3">
        <w:rPr>
          <w:i/>
          <w:noProof/>
          <w:szCs w:val="24"/>
          <w:lang w:val="en-US" w:eastAsia="en-US"/>
        </w:rPr>
        <w:drawing>
          <wp:inline distT="0" distB="0" distL="0" distR="0" wp14:anchorId="5D8C7CA5" wp14:editId="71969BF5">
            <wp:extent cx="1288415" cy="1113155"/>
            <wp:effectExtent l="0" t="0" r="0" b="0"/>
            <wp:docPr id="4" name="Picture 4" descr="C:\Users\Heorgi\Desktop\COMP397_Assignment2\Assets\images\game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eorgi\Desktop\COMP397_Assignment2\Assets\images\gameo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55C3">
        <w:rPr>
          <w:i/>
          <w:noProof/>
          <w:szCs w:val="24"/>
          <w:lang w:val="en-US" w:eastAsia="en-US"/>
        </w:rPr>
        <w:drawing>
          <wp:inline distT="0" distB="0" distL="0" distR="0" wp14:anchorId="21D705D8" wp14:editId="5107FBF8">
            <wp:extent cx="755650" cy="397510"/>
            <wp:effectExtent l="0" t="0" r="6350" b="2540"/>
            <wp:docPr id="7" name="Picture 7" descr="C:\Users\Heorgi\Desktop\COMP397_Assignment2\Assets\images\play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eorgi\Desktop\COMP397_Assignment2\Assets\images\play_butt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55C3">
        <w:rPr>
          <w:i/>
          <w:noProof/>
          <w:szCs w:val="24"/>
          <w:lang w:val="en-US" w:eastAsia="en-US"/>
        </w:rPr>
        <w:drawing>
          <wp:inline distT="0" distB="0" distL="0" distR="0" wp14:anchorId="4336CE40" wp14:editId="2893521B">
            <wp:extent cx="763270" cy="397510"/>
            <wp:effectExtent l="0" t="0" r="0" b="2540"/>
            <wp:docPr id="8" name="Picture 8" descr="C:\Users\Heorgi\Desktop\COMP397_Assignment2\Assets\images\rules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eorgi\Desktop\COMP397_Assignment2\Assets\images\rules_butt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55C3">
        <w:rPr>
          <w:i/>
          <w:noProof/>
          <w:szCs w:val="24"/>
          <w:lang w:val="en-US" w:eastAsia="en-US"/>
        </w:rPr>
        <w:drawing>
          <wp:inline distT="0" distB="0" distL="0" distR="0" wp14:anchorId="73E54B1D" wp14:editId="3E7F8754">
            <wp:extent cx="747395" cy="397510"/>
            <wp:effectExtent l="0" t="0" r="0" b="2540"/>
            <wp:docPr id="6" name="Picture 6" descr="C:\Users\Heorgi\Desktop\COMP397_Assignment2\Assets\images\menu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eorgi\Desktop\COMP397_Assignment2\Assets\images\menu_butt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9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203A8D" w:rsidRDefault="00203A8D" w:rsidP="00203A8D">
      <w:pPr>
        <w:pStyle w:val="Subheading"/>
        <w:numPr>
          <w:ilvl w:val="0"/>
          <w:numId w:val="3"/>
        </w:numPr>
      </w:pPr>
      <w:bookmarkStart w:id="7" w:name="_Toc464831525"/>
      <w:r w:rsidRPr="008C6B2D">
        <w:t>Menu and Screen Descriptions</w:t>
      </w:r>
      <w:bookmarkEnd w:id="7"/>
    </w:p>
    <w:p w:rsidR="00203A8D" w:rsidRDefault="00203A8D" w:rsidP="00203A8D">
      <w:pPr>
        <w:pStyle w:val="Subheading"/>
        <w:ind w:left="720"/>
      </w:pPr>
      <w:bookmarkStart w:id="8" w:name="_Toc464831526"/>
      <w:r w:rsidRPr="001755C3">
        <w:rPr>
          <w:i/>
          <w:noProof/>
          <w:szCs w:val="24"/>
          <w:lang w:val="en-US" w:eastAsia="en-US"/>
        </w:rPr>
        <w:drawing>
          <wp:inline distT="0" distB="0" distL="0" distR="0" wp14:anchorId="7A4F4CFC" wp14:editId="4F494D9E">
            <wp:extent cx="2020172" cy="1749287"/>
            <wp:effectExtent l="0" t="0" r="0" b="3810"/>
            <wp:docPr id="5" name="Picture 5" descr="C:\Users\Heorgi\Desktop\COMP397_Assignment2\Assets\images\instru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eorgi\Desktop\COMP397_Assignment2\Assets\images\instruction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448" cy="175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BF4089" w:rsidRPr="00BF4089" w:rsidRDefault="009F6693" w:rsidP="00203A8D">
      <w:pPr>
        <w:pStyle w:val="Subheading"/>
        <w:numPr>
          <w:ilvl w:val="0"/>
          <w:numId w:val="3"/>
        </w:numPr>
      </w:pPr>
      <w:bookmarkStart w:id="9" w:name="_Toc464831527"/>
      <w:r w:rsidRPr="008C6B2D">
        <w:t>Game World</w:t>
      </w:r>
      <w:bookmarkEnd w:id="9"/>
      <w:r w:rsidR="003E1D34">
        <w:t xml:space="preserve"> </w:t>
      </w:r>
    </w:p>
    <w:p w:rsidR="00203A8D" w:rsidRDefault="00450F5A" w:rsidP="00203A8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game world is a</w:t>
      </w:r>
      <w:r w:rsidR="00203A8D">
        <w:rPr>
          <w:i/>
          <w:sz w:val="24"/>
          <w:szCs w:val="24"/>
        </w:rPr>
        <w:t xml:space="preserve"> 2D environment set on the moon.</w:t>
      </w:r>
    </w:p>
    <w:p w:rsidR="009F6693" w:rsidRPr="00203A8D" w:rsidRDefault="00203A8D" w:rsidP="00203A8D">
      <w:pPr>
        <w:pStyle w:val="Subheading"/>
        <w:numPr>
          <w:ilvl w:val="0"/>
          <w:numId w:val="3"/>
        </w:numPr>
      </w:pPr>
      <w:bookmarkStart w:id="10" w:name="_Toc464831528"/>
      <w:r w:rsidRPr="008C6B2D">
        <w:lastRenderedPageBreak/>
        <w:t>Game World</w:t>
      </w:r>
      <w:r>
        <w:t xml:space="preserve"> </w:t>
      </w:r>
      <w:r w:rsidR="009F6693" w:rsidRPr="00203A8D">
        <w:t>Game Progression</w:t>
      </w:r>
      <w:bookmarkEnd w:id="10"/>
    </w:p>
    <w:p w:rsidR="00203A8D" w:rsidRDefault="00450F5A" w:rsidP="00450F5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As the game goes on an increasing number of meteors of increasing falling speed should overwhelm the player.</w:t>
      </w:r>
    </w:p>
    <w:p w:rsidR="005C2F0F" w:rsidRPr="00203A8D" w:rsidRDefault="009F6693" w:rsidP="00203A8D">
      <w:pPr>
        <w:pStyle w:val="Subheading"/>
        <w:numPr>
          <w:ilvl w:val="0"/>
          <w:numId w:val="3"/>
        </w:numPr>
      </w:pPr>
      <w:bookmarkStart w:id="11" w:name="_Toc464831529"/>
      <w:r w:rsidRPr="00203A8D">
        <w:t>Characters</w:t>
      </w:r>
      <w:bookmarkEnd w:id="11"/>
    </w:p>
    <w:p w:rsidR="00203A8D" w:rsidRDefault="00450F5A" w:rsidP="00450F5A">
      <w:pPr>
        <w:ind w:firstLine="720"/>
        <w:rPr>
          <w:i/>
          <w:sz w:val="24"/>
          <w:szCs w:val="24"/>
        </w:rPr>
      </w:pPr>
      <w:r>
        <w:rPr>
          <w:i/>
          <w:sz w:val="24"/>
          <w:szCs w:val="24"/>
        </w:rPr>
        <w:t>Spacesuit astronaut dude.</w:t>
      </w:r>
    </w:p>
    <w:p w:rsidR="009F6693" w:rsidRPr="00203A8D" w:rsidRDefault="00203A8D" w:rsidP="00203A8D">
      <w:pPr>
        <w:pStyle w:val="Subheading"/>
        <w:numPr>
          <w:ilvl w:val="0"/>
          <w:numId w:val="3"/>
        </w:numPr>
      </w:pPr>
      <w:bookmarkStart w:id="12" w:name="_Toc464831530"/>
      <w:r>
        <w:t>Enemies</w:t>
      </w:r>
      <w:bookmarkEnd w:id="12"/>
    </w:p>
    <w:p w:rsidR="00203A8D" w:rsidRDefault="00450F5A" w:rsidP="00450F5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Meteors falling to kill you.</w:t>
      </w:r>
    </w:p>
    <w:p w:rsidR="00203A8D" w:rsidRPr="00203A8D" w:rsidRDefault="00203A8D" w:rsidP="00203A8D">
      <w:pPr>
        <w:pStyle w:val="Subheading"/>
        <w:numPr>
          <w:ilvl w:val="0"/>
          <w:numId w:val="3"/>
        </w:numPr>
      </w:pPr>
      <w:bookmarkStart w:id="13" w:name="_Toc464831531"/>
      <w:r>
        <w:t>Abilities</w:t>
      </w:r>
      <w:bookmarkEnd w:id="13"/>
    </w:p>
    <w:p w:rsidR="00686D09" w:rsidRDefault="00450F5A" w:rsidP="00203A8D">
      <w:pPr>
        <w:ind w:firstLine="720"/>
        <w:rPr>
          <w:i/>
          <w:sz w:val="24"/>
          <w:szCs w:val="24"/>
        </w:rPr>
      </w:pPr>
      <w:r w:rsidRPr="00203A8D">
        <w:rPr>
          <w:i/>
          <w:sz w:val="24"/>
          <w:szCs w:val="24"/>
        </w:rPr>
        <w:t>Jump and float down due to gravity.</w:t>
      </w:r>
    </w:p>
    <w:p w:rsidR="00686D09" w:rsidRPr="00203A8D" w:rsidRDefault="009F6693" w:rsidP="00203A8D">
      <w:pPr>
        <w:pStyle w:val="Subheading"/>
        <w:numPr>
          <w:ilvl w:val="0"/>
          <w:numId w:val="3"/>
        </w:numPr>
      </w:pPr>
      <w:bookmarkStart w:id="14" w:name="_Toc464831532"/>
      <w:r w:rsidRPr="00203A8D">
        <w:t>Scoring</w:t>
      </w:r>
      <w:bookmarkEnd w:id="14"/>
    </w:p>
    <w:p w:rsidR="00203A8D" w:rsidRPr="00203A8D" w:rsidRDefault="00450F5A" w:rsidP="00203A8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longer you stay alive the higher your score gets. Timer based.</w:t>
      </w:r>
    </w:p>
    <w:p w:rsidR="009F6693" w:rsidRDefault="009F6693" w:rsidP="00203A8D">
      <w:pPr>
        <w:pStyle w:val="Subheading"/>
        <w:numPr>
          <w:ilvl w:val="0"/>
          <w:numId w:val="3"/>
        </w:numPr>
      </w:pPr>
      <w:bookmarkStart w:id="15" w:name="_Toc464831533"/>
      <w:r w:rsidRPr="008C6B2D">
        <w:t xml:space="preserve">Story </w:t>
      </w:r>
      <w:r w:rsidR="003E1D34">
        <w:t>Index</w:t>
      </w:r>
      <w:bookmarkEnd w:id="15"/>
    </w:p>
    <w:p w:rsidR="005C2F0F" w:rsidRDefault="00450F5A" w:rsidP="00450F5A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You are Dan</w:t>
      </w:r>
    </w:p>
    <w:p w:rsidR="00450F5A" w:rsidRDefault="00450F5A" w:rsidP="00450F5A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You are stuck on the moon</w:t>
      </w:r>
    </w:p>
    <w:p w:rsidR="00686D09" w:rsidRPr="00203A8D" w:rsidRDefault="00450F5A" w:rsidP="00A20562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450F5A">
        <w:rPr>
          <w:i/>
          <w:sz w:val="24"/>
          <w:szCs w:val="24"/>
        </w:rPr>
        <w:t>There’s a sudden meteor shower on said moon</w:t>
      </w:r>
    </w:p>
    <w:p w:rsidR="00203A8D" w:rsidRDefault="00203A8D" w:rsidP="00203A8D">
      <w:pPr>
        <w:pStyle w:val="ListParagraph"/>
        <w:rPr>
          <w:i/>
          <w:sz w:val="24"/>
          <w:szCs w:val="24"/>
        </w:rPr>
      </w:pPr>
    </w:p>
    <w:p w:rsidR="009F6693" w:rsidRDefault="00203A8D" w:rsidP="00472247">
      <w:pPr>
        <w:pStyle w:val="Subheading"/>
        <w:numPr>
          <w:ilvl w:val="0"/>
          <w:numId w:val="3"/>
        </w:numPr>
      </w:pPr>
      <w:bookmarkStart w:id="16" w:name="_Toc464831534"/>
      <w:r>
        <w:t>A</w:t>
      </w:r>
      <w:r w:rsidR="009F6693" w:rsidRPr="008C6B2D">
        <w:t xml:space="preserve">rt </w:t>
      </w:r>
      <w:r w:rsidR="005C2F0F">
        <w:t xml:space="preserve">/ Multimedia </w:t>
      </w:r>
      <w:r w:rsidR="003E1D34">
        <w:t>Index</w:t>
      </w:r>
      <w:bookmarkEnd w:id="16"/>
    </w:p>
    <w:p w:rsidR="00450F5A" w:rsidRDefault="00450F5A" w:rsidP="00450F5A">
      <w:pPr>
        <w:pStyle w:val="ListParagraph"/>
        <w:ind w:left="1080"/>
        <w:rPr>
          <w:i/>
          <w:sz w:val="24"/>
          <w:szCs w:val="24"/>
        </w:rPr>
      </w:pPr>
      <w:r w:rsidRPr="00450F5A">
        <w:rPr>
          <w:i/>
          <w:noProof/>
          <w:sz w:val="24"/>
          <w:szCs w:val="24"/>
          <w:lang w:val="en-US" w:eastAsia="en-US"/>
        </w:rPr>
        <w:drawing>
          <wp:inline distT="0" distB="0" distL="0" distR="0" wp14:anchorId="7E45888B" wp14:editId="4C94446A">
            <wp:extent cx="4349394" cy="2568272"/>
            <wp:effectExtent l="0" t="0" r="0" b="3810"/>
            <wp:docPr id="16" name="Picture 16" descr="C:\Users\Heorgi\Desktop\COMP397_Assignment2\Assets\images\sprit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eorgi\Desktop\COMP397_Assignment2\Assets\images\spriteshee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67" cy="260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F0F" w:rsidRPr="005C2F0F" w:rsidRDefault="00450F5A" w:rsidP="00450F5A">
      <w:pPr>
        <w:pStyle w:val="ListParagraph"/>
        <w:ind w:left="1080"/>
        <w:rPr>
          <w:i/>
          <w:sz w:val="24"/>
          <w:szCs w:val="24"/>
        </w:rPr>
      </w:pPr>
      <w:r w:rsidRPr="00450F5A">
        <w:rPr>
          <w:i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7787C8BC" wp14:editId="2F2CDBFE">
            <wp:extent cx="2626223" cy="2274073"/>
            <wp:effectExtent l="0" t="0" r="3175" b="0"/>
            <wp:docPr id="12" name="Picture 12" descr="C:\Users\Heorgi\Desktop\COMP397_Assignment2\Assets\images\instru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eorgi\Desktop\COMP397_Assignment2\Assets\images\instruction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928" cy="227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F5A">
        <w:rPr>
          <w:i/>
          <w:noProof/>
          <w:sz w:val="24"/>
          <w:szCs w:val="24"/>
          <w:lang w:val="en-US" w:eastAsia="en-US"/>
        </w:rPr>
        <w:drawing>
          <wp:inline distT="0" distB="0" distL="0" distR="0" wp14:anchorId="79DD662E" wp14:editId="3DA5DE9C">
            <wp:extent cx="1176655" cy="1081405"/>
            <wp:effectExtent l="0" t="0" r="0" b="0"/>
            <wp:docPr id="17" name="Picture 17" descr="C:\Users\Heorgi\Desktop\COMP397_Assignment2\Assets\images\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Heorgi\Desktop\COMP397_Assignment2\Assets\images\tit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65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F5A">
        <w:rPr>
          <w:i/>
          <w:noProof/>
          <w:sz w:val="24"/>
          <w:szCs w:val="24"/>
          <w:lang w:val="en-US" w:eastAsia="en-US"/>
        </w:rPr>
        <w:drawing>
          <wp:inline distT="0" distB="0" distL="0" distR="0" wp14:anchorId="15DFF772" wp14:editId="4C248F21">
            <wp:extent cx="1288415" cy="1113155"/>
            <wp:effectExtent l="0" t="0" r="0" b="0"/>
            <wp:docPr id="11" name="Picture 11" descr="C:\Users\Heorgi\Desktop\COMP397_Assignment2\Assets\images\game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eorgi\Desktop\COMP397_Assignment2\Assets\images\gameo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F5A">
        <w:rPr>
          <w:i/>
          <w:noProof/>
          <w:sz w:val="24"/>
          <w:szCs w:val="24"/>
          <w:lang w:val="en-US" w:eastAsia="en-US"/>
        </w:rPr>
        <w:drawing>
          <wp:inline distT="0" distB="0" distL="0" distR="0" wp14:anchorId="352D3495" wp14:editId="2246FBCB">
            <wp:extent cx="763270" cy="397510"/>
            <wp:effectExtent l="0" t="0" r="0" b="2540"/>
            <wp:docPr id="15" name="Picture 15" descr="C:\Users\Heorgi\Desktop\COMP397_Assignment2\Assets\images\rules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Heorgi\Desktop\COMP397_Assignment2\Assets\images\rules_butt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F5A">
        <w:rPr>
          <w:i/>
          <w:noProof/>
          <w:sz w:val="24"/>
          <w:szCs w:val="24"/>
          <w:lang w:val="en-US" w:eastAsia="en-US"/>
        </w:rPr>
        <w:drawing>
          <wp:inline distT="0" distB="0" distL="0" distR="0" wp14:anchorId="18364F0C" wp14:editId="768350F4">
            <wp:extent cx="755650" cy="397510"/>
            <wp:effectExtent l="0" t="0" r="6350" b="2540"/>
            <wp:docPr id="14" name="Picture 14" descr="C:\Users\Heorgi\Desktop\COMP397_Assignment2\Assets\images\play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eorgi\Desktop\COMP397_Assignment2\Assets\images\play_butt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F5A">
        <w:rPr>
          <w:i/>
          <w:noProof/>
          <w:sz w:val="24"/>
          <w:szCs w:val="24"/>
          <w:lang w:val="en-US" w:eastAsia="en-US"/>
        </w:rPr>
        <w:drawing>
          <wp:inline distT="0" distB="0" distL="0" distR="0" wp14:anchorId="26C5996D" wp14:editId="059BBCF3">
            <wp:extent cx="747395" cy="397510"/>
            <wp:effectExtent l="0" t="0" r="0" b="2540"/>
            <wp:docPr id="13" name="Picture 13" descr="C:\Users\Heorgi\Desktop\COMP397_Assignment2\Assets\images\menu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Heorgi\Desktop\COMP397_Assignment2\Assets\images\menu_butt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9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p w:rsidR="00203A8D" w:rsidRDefault="00203A8D" w:rsidP="00203A8D">
      <w:pPr>
        <w:pStyle w:val="ListParagraph"/>
        <w:rPr>
          <w:i/>
          <w:sz w:val="24"/>
          <w:szCs w:val="24"/>
        </w:rPr>
      </w:pPr>
    </w:p>
    <w:p w:rsidR="009F6693" w:rsidRPr="00203A8D" w:rsidRDefault="009F6693" w:rsidP="00203A8D">
      <w:pPr>
        <w:pStyle w:val="Subheading"/>
        <w:numPr>
          <w:ilvl w:val="0"/>
          <w:numId w:val="3"/>
        </w:numPr>
      </w:pPr>
      <w:bookmarkStart w:id="17" w:name="_Toc464831535"/>
      <w:r w:rsidRPr="00203A8D">
        <w:t>Design Notes</w:t>
      </w:r>
      <w:bookmarkEnd w:id="17"/>
    </w:p>
    <w:p w:rsidR="00203A8D" w:rsidRDefault="00450F5A" w:rsidP="00203A8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Cartoonish-something</w:t>
      </w:r>
    </w:p>
    <w:p w:rsidR="009F6693" w:rsidRPr="00203A8D" w:rsidRDefault="009F6693" w:rsidP="00203A8D">
      <w:pPr>
        <w:pStyle w:val="Subheading"/>
        <w:numPr>
          <w:ilvl w:val="0"/>
          <w:numId w:val="3"/>
        </w:numPr>
      </w:pPr>
      <w:bookmarkStart w:id="18" w:name="_Toc464831536"/>
      <w:r w:rsidRPr="00203A8D">
        <w:t>Future Features</w:t>
      </w:r>
      <w:bookmarkEnd w:id="18"/>
    </w:p>
    <w:p w:rsidR="005C2F0F" w:rsidRDefault="00450F5A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Difficulty scaling</w:t>
      </w:r>
    </w:p>
    <w:p w:rsidR="00450F5A" w:rsidRPr="005C2F0F" w:rsidRDefault="00450F5A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Better software architecture</w:t>
      </w:r>
    </w:p>
    <w:sectPr w:rsidR="00450F5A" w:rsidRPr="005C2F0F" w:rsidSect="008E601F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2BC9" w:rsidRDefault="00C82BC9" w:rsidP="00C152DC">
      <w:pPr>
        <w:spacing w:after="0" w:line="240" w:lineRule="auto"/>
      </w:pPr>
      <w:r>
        <w:separator/>
      </w:r>
    </w:p>
  </w:endnote>
  <w:endnote w:type="continuationSeparator" w:id="0">
    <w:p w:rsidR="00C82BC9" w:rsidRDefault="00C82BC9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FB2C53">
      <w:rPr>
        <w:rFonts w:asciiTheme="majorHAnsi" w:hAnsiTheme="majorHAnsi"/>
        <w:b/>
      </w:rPr>
      <w:t>0.1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C66B6" w:rsidRPr="002C66B6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FB2C53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Space Escapades Game Design Document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C66B6" w:rsidRPr="002C66B6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2BC9" w:rsidRDefault="00C82BC9" w:rsidP="00C152DC">
      <w:pPr>
        <w:spacing w:after="0" w:line="240" w:lineRule="auto"/>
      </w:pPr>
      <w:r>
        <w:separator/>
      </w:r>
    </w:p>
  </w:footnote>
  <w:footnote w:type="continuationSeparator" w:id="0">
    <w:p w:rsidR="00C82BC9" w:rsidRDefault="00C82BC9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C66B6">
                <w:rPr>
                  <w:b/>
                  <w:bCs/>
                  <w:caps/>
                  <w:sz w:val="24"/>
                  <w:szCs w:val="24"/>
                  <w:lang w:val="en-US"/>
                </w:rPr>
                <w:t>Space Escapades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2-05-1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041C8A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May 16, 2012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2-05-1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041C8A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May 16, 2012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C66B6">
                <w:rPr>
                  <w:b/>
                  <w:bCs/>
                  <w:caps/>
                  <w:sz w:val="24"/>
                  <w:szCs w:val="24"/>
                  <w:lang w:val="en-US"/>
                </w:rPr>
                <w:t>Space Escapades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75161"/>
    <w:multiLevelType w:val="hybridMultilevel"/>
    <w:tmpl w:val="09C2D124"/>
    <w:lvl w:ilvl="0" w:tplc="2228CF0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F54AD9"/>
    <w:multiLevelType w:val="hybridMultilevel"/>
    <w:tmpl w:val="9A923D1C"/>
    <w:lvl w:ilvl="0" w:tplc="0C9C0EF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8A55A6F"/>
    <w:multiLevelType w:val="hybridMultilevel"/>
    <w:tmpl w:val="B7829C08"/>
    <w:lvl w:ilvl="0" w:tplc="3E860FC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41C8A"/>
    <w:rsid w:val="00080D8D"/>
    <w:rsid w:val="000F13EF"/>
    <w:rsid w:val="001755C3"/>
    <w:rsid w:val="00203A8D"/>
    <w:rsid w:val="002C66B6"/>
    <w:rsid w:val="003E1D34"/>
    <w:rsid w:val="003E1D56"/>
    <w:rsid w:val="00420F46"/>
    <w:rsid w:val="00450F5A"/>
    <w:rsid w:val="0052734F"/>
    <w:rsid w:val="005C2F0F"/>
    <w:rsid w:val="00686D09"/>
    <w:rsid w:val="00691022"/>
    <w:rsid w:val="00744BAC"/>
    <w:rsid w:val="007D2A8E"/>
    <w:rsid w:val="007E622F"/>
    <w:rsid w:val="008C6B2D"/>
    <w:rsid w:val="008E601F"/>
    <w:rsid w:val="008F3C94"/>
    <w:rsid w:val="00953C99"/>
    <w:rsid w:val="00996533"/>
    <w:rsid w:val="009A4D42"/>
    <w:rsid w:val="009F6693"/>
    <w:rsid w:val="00AA765B"/>
    <w:rsid w:val="00AD223E"/>
    <w:rsid w:val="00BF4089"/>
    <w:rsid w:val="00C152DC"/>
    <w:rsid w:val="00C16138"/>
    <w:rsid w:val="00C82BC9"/>
    <w:rsid w:val="00D668E0"/>
    <w:rsid w:val="00D82416"/>
    <w:rsid w:val="00EB6F93"/>
    <w:rsid w:val="00F35C9E"/>
    <w:rsid w:val="00F362D0"/>
    <w:rsid w:val="00FB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3D84EF"/>
  <w15:docId w15:val="{C6EAE371-94CF-4F8E-971C-6C93E95F8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450F5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0F5A"/>
    <w:pPr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50F5A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50F5A"/>
    <w:pPr>
      <w:spacing w:after="100" w:line="259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50F5A"/>
    <w:pPr>
      <w:spacing w:after="100" w:line="259" w:lineRule="auto"/>
      <w:ind w:left="440"/>
    </w:pPr>
    <w:rPr>
      <w:rFonts w:cs="Times New Roman"/>
      <w:lang w:val="en-US" w:eastAsia="en-US"/>
    </w:rPr>
  </w:style>
  <w:style w:type="paragraph" w:customStyle="1" w:styleId="Subheading">
    <w:name w:val="Subheading"/>
    <w:basedOn w:val="Heading1"/>
    <w:link w:val="SubheadingChar"/>
    <w:qFormat/>
    <w:rsid w:val="00203A8D"/>
    <w:rPr>
      <w:rFonts w:asciiTheme="minorHAnsi" w:hAnsiTheme="minorHAnsi"/>
      <w:b/>
      <w:color w:val="000000" w:themeColor="text1"/>
      <w:sz w:val="24"/>
    </w:rPr>
  </w:style>
  <w:style w:type="character" w:styleId="Hyperlink">
    <w:name w:val="Hyperlink"/>
    <w:basedOn w:val="DefaultParagraphFont"/>
    <w:uiPriority w:val="99"/>
    <w:unhideWhenUsed/>
    <w:rsid w:val="00C16138"/>
    <w:rPr>
      <w:color w:val="0000FF" w:themeColor="hyperlink"/>
      <w:u w:val="single"/>
    </w:rPr>
  </w:style>
  <w:style w:type="character" w:customStyle="1" w:styleId="SubheadingChar">
    <w:name w:val="Subheading Char"/>
    <w:basedOn w:val="Heading1Char"/>
    <w:link w:val="Subheading"/>
    <w:rsid w:val="00203A8D"/>
    <w:rPr>
      <w:rFonts w:asciiTheme="majorHAnsi" w:eastAsiaTheme="majorEastAsia" w:hAnsiTheme="majorHAnsi" w:cstheme="majorBidi"/>
      <w:b/>
      <w:color w:val="000000" w:themeColor="text1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2012-05-16T00:00:00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DD6BA1C-86B6-43F0-9692-A483C945A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76</TotalTime>
  <Pages>6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SAVCHENKO INC</Company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Space Escapades</dc:title>
  <dc:subject>Game Concept and Proposal</dc:subject>
  <dc:creator>George Savchenko</dc:creator>
  <cp:lastModifiedBy>George S</cp:lastModifiedBy>
  <cp:revision>10</cp:revision>
  <dcterms:created xsi:type="dcterms:W3CDTF">2011-07-15T01:03:00Z</dcterms:created>
  <dcterms:modified xsi:type="dcterms:W3CDTF">2016-10-21T20:53:00Z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